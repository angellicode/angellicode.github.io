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9AE" w:rsidRDefault="00896C18">
      <w:pPr>
        <w:rPr>
          <w:sz w:val="36"/>
        </w:rPr>
      </w:pPr>
      <w:r>
        <w:rPr>
          <w:sz w:val="36"/>
        </w:rPr>
        <w:t>HTML ISU</w:t>
      </w:r>
      <w:r w:rsidR="00F202C1">
        <w:rPr>
          <w:sz w:val="36"/>
        </w:rPr>
        <w:t xml:space="preserve"> Project Proposal</w:t>
      </w:r>
    </w:p>
    <w:p w:rsidR="00F202C1" w:rsidRDefault="00F202C1">
      <w:pPr>
        <w:rPr>
          <w:sz w:val="36"/>
        </w:rPr>
      </w:pPr>
      <w:proofErr w:type="spellStart"/>
      <w:r>
        <w:rPr>
          <w:sz w:val="36"/>
        </w:rPr>
        <w:t>Angellica</w:t>
      </w:r>
      <w:proofErr w:type="spellEnd"/>
      <w:r>
        <w:rPr>
          <w:sz w:val="36"/>
        </w:rPr>
        <w:t xml:space="preserve"> Brown</w:t>
      </w:r>
    </w:p>
    <w:p w:rsidR="00F202C1" w:rsidRDefault="00F202C1">
      <w:pPr>
        <w:rPr>
          <w:sz w:val="36"/>
        </w:rPr>
      </w:pPr>
      <w:r>
        <w:rPr>
          <w:sz w:val="36"/>
        </w:rPr>
        <w:t>ICS201</w:t>
      </w:r>
    </w:p>
    <w:p w:rsidR="002A0D80" w:rsidRDefault="002A0D80">
      <w:pPr>
        <w:rPr>
          <w:sz w:val="44"/>
        </w:rPr>
      </w:pPr>
    </w:p>
    <w:p w:rsidR="002A0D80" w:rsidRDefault="002A0D80">
      <w:pPr>
        <w:rPr>
          <w:sz w:val="36"/>
        </w:rPr>
      </w:pPr>
      <w:r>
        <w:rPr>
          <w:sz w:val="36"/>
        </w:rPr>
        <w:t>Purpose:</w:t>
      </w:r>
    </w:p>
    <w:p w:rsidR="002A0D80" w:rsidRDefault="002A0D80">
      <w:pPr>
        <w:rPr>
          <w:sz w:val="20"/>
        </w:rPr>
      </w:pPr>
      <w:r>
        <w:rPr>
          <w:sz w:val="36"/>
        </w:rPr>
        <w:tab/>
      </w:r>
      <w:r w:rsidR="008A57ED">
        <w:rPr>
          <w:sz w:val="20"/>
        </w:rPr>
        <w:t>The purpose of this</w:t>
      </w:r>
      <w:r w:rsidR="002970E9">
        <w:rPr>
          <w:sz w:val="20"/>
        </w:rPr>
        <w:t xml:space="preserve"> project is to create a </w:t>
      </w:r>
      <w:r w:rsidR="00793C09">
        <w:rPr>
          <w:sz w:val="20"/>
        </w:rPr>
        <w:t>website tha</w:t>
      </w:r>
      <w:r w:rsidR="005C7C5B">
        <w:rPr>
          <w:sz w:val="20"/>
        </w:rPr>
        <w:t>t can provide a user interfac</w:t>
      </w:r>
      <w:r w:rsidR="003B5AB5">
        <w:rPr>
          <w:sz w:val="20"/>
        </w:rPr>
        <w:t xml:space="preserve">e for the </w:t>
      </w:r>
      <w:r w:rsidR="003C7CD2">
        <w:rPr>
          <w:sz w:val="20"/>
        </w:rPr>
        <w:t xml:space="preserve">company’s </w:t>
      </w:r>
      <w:r w:rsidR="003B5AB5">
        <w:rPr>
          <w:sz w:val="20"/>
        </w:rPr>
        <w:t>customers to browse</w:t>
      </w:r>
      <w:r w:rsidR="004C76E4">
        <w:rPr>
          <w:sz w:val="20"/>
        </w:rPr>
        <w:t xml:space="preserve"> the </w:t>
      </w:r>
      <w:r w:rsidR="003C7CD2">
        <w:rPr>
          <w:sz w:val="20"/>
        </w:rPr>
        <w:t>store’s selection</w:t>
      </w:r>
      <w:r w:rsidR="004C76E4">
        <w:rPr>
          <w:sz w:val="20"/>
        </w:rPr>
        <w:t xml:space="preserve"> of clothing and</w:t>
      </w:r>
      <w:r w:rsidR="002B310A">
        <w:rPr>
          <w:sz w:val="20"/>
        </w:rPr>
        <w:t xml:space="preserve"> accessories.</w:t>
      </w:r>
    </w:p>
    <w:p w:rsidR="002B310A" w:rsidRDefault="002B310A">
      <w:pPr>
        <w:rPr>
          <w:sz w:val="20"/>
        </w:rPr>
      </w:pPr>
      <w:r>
        <w:rPr>
          <w:sz w:val="20"/>
        </w:rPr>
        <w:t xml:space="preserve">Users will navigate the website through the top </w:t>
      </w:r>
      <w:r w:rsidR="00412C7B">
        <w:rPr>
          <w:sz w:val="20"/>
        </w:rPr>
        <w:t>menu</w:t>
      </w:r>
      <w:r w:rsidR="00F820B5">
        <w:rPr>
          <w:sz w:val="20"/>
        </w:rPr>
        <w:t xml:space="preserve"> bar</w:t>
      </w:r>
      <w:r w:rsidR="003C7CD2">
        <w:rPr>
          <w:sz w:val="20"/>
        </w:rPr>
        <w:t xml:space="preserve"> of the page,</w:t>
      </w:r>
      <w:r w:rsidR="00F820B5">
        <w:rPr>
          <w:sz w:val="20"/>
        </w:rPr>
        <w:t xml:space="preserve"> and will also be abl</w:t>
      </w:r>
      <w:r w:rsidR="008E17C7">
        <w:rPr>
          <w:sz w:val="20"/>
        </w:rPr>
        <w:t>e to select store items</w:t>
      </w:r>
      <w:bookmarkStart w:id="0" w:name="_GoBack"/>
      <w:bookmarkEnd w:id="0"/>
      <w:r w:rsidR="008E17C7">
        <w:rPr>
          <w:sz w:val="20"/>
        </w:rPr>
        <w:t xml:space="preserve"> and view them u</w:t>
      </w:r>
      <w:r w:rsidR="00F820B5">
        <w:rPr>
          <w:sz w:val="20"/>
        </w:rPr>
        <w:t>p-</w:t>
      </w:r>
      <w:r w:rsidR="007F21C3">
        <w:rPr>
          <w:sz w:val="20"/>
        </w:rPr>
        <w:t xml:space="preserve"> close.</w:t>
      </w:r>
    </w:p>
    <w:p w:rsidR="007F21C3" w:rsidRDefault="007F21C3">
      <w:pPr>
        <w:rPr>
          <w:sz w:val="20"/>
        </w:rPr>
      </w:pPr>
    </w:p>
    <w:p w:rsidR="00793C09" w:rsidRDefault="007F21C3">
      <w:pPr>
        <w:rPr>
          <w:sz w:val="36"/>
        </w:rPr>
      </w:pPr>
      <w:r>
        <w:rPr>
          <w:sz w:val="36"/>
        </w:rPr>
        <w:t>The number of pages and a description of every page.</w:t>
      </w:r>
    </w:p>
    <w:p w:rsidR="007F21C3" w:rsidRDefault="007F21C3">
      <w:pPr>
        <w:rPr>
          <w:sz w:val="20"/>
        </w:rPr>
      </w:pPr>
      <w:r>
        <w:rPr>
          <w:sz w:val="20"/>
        </w:rPr>
        <w:t>Number of pages: 12 or more.</w:t>
      </w:r>
    </w:p>
    <w:p w:rsidR="007F21C3" w:rsidRDefault="007F21C3" w:rsidP="007F21C3">
      <w:pPr>
        <w:pStyle w:val="ListParagraph"/>
        <w:numPr>
          <w:ilvl w:val="0"/>
          <w:numId w:val="1"/>
        </w:numPr>
        <w:rPr>
          <w:sz w:val="20"/>
        </w:rPr>
      </w:pPr>
      <w:r w:rsidRPr="007F21C3">
        <w:rPr>
          <w:sz w:val="20"/>
        </w:rPr>
        <w:t>Home page of the site</w:t>
      </w:r>
    </w:p>
    <w:p w:rsidR="007F21C3" w:rsidRDefault="007F21C3" w:rsidP="007F21C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Clothing category page </w:t>
      </w:r>
    </w:p>
    <w:p w:rsidR="007F21C3" w:rsidRDefault="007F21C3" w:rsidP="007F21C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Dresses page</w:t>
      </w:r>
    </w:p>
    <w:p w:rsidR="007F21C3" w:rsidRDefault="007F21C3" w:rsidP="007F21C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Tops page</w:t>
      </w:r>
    </w:p>
    <w:p w:rsidR="007F21C3" w:rsidRDefault="007F21C3" w:rsidP="007F21C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Pants/Skirts page</w:t>
      </w:r>
    </w:p>
    <w:p w:rsidR="007F21C3" w:rsidRPr="007F21C3" w:rsidRDefault="007F21C3" w:rsidP="007F21C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Shoes page</w:t>
      </w:r>
    </w:p>
    <w:p w:rsidR="007F21C3" w:rsidRDefault="007F21C3" w:rsidP="007F21C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Accessories page</w:t>
      </w:r>
    </w:p>
    <w:p w:rsidR="007F21C3" w:rsidRDefault="00E43F26" w:rsidP="007F21C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My Cart/Online shopping page</w:t>
      </w:r>
    </w:p>
    <w:p w:rsidR="00E43F26" w:rsidRDefault="00E43F26" w:rsidP="007F21C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About page</w:t>
      </w:r>
    </w:p>
    <w:p w:rsidR="00E43F26" w:rsidRDefault="00E43F26" w:rsidP="007F21C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Backpacks/Bags page</w:t>
      </w:r>
    </w:p>
    <w:p w:rsidR="00E43F26" w:rsidRDefault="00E43F26" w:rsidP="00E43F2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Hair accessories</w:t>
      </w:r>
    </w:p>
    <w:p w:rsidR="00E43F26" w:rsidRPr="00E43F26" w:rsidRDefault="00E43F26" w:rsidP="00E43F2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Jewelry</w:t>
      </w:r>
    </w:p>
    <w:p w:rsidR="00E43F26" w:rsidRDefault="00E43F26" w:rsidP="00E43F2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Makeup</w:t>
      </w:r>
    </w:p>
    <w:p w:rsidR="001417B4" w:rsidRDefault="00DD1167" w:rsidP="001417B4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Maybe a d</w:t>
      </w:r>
      <w:r w:rsidR="001417B4">
        <w:rPr>
          <w:sz w:val="20"/>
        </w:rPr>
        <w:t>ropdown menu for the main pages</w:t>
      </w:r>
    </w:p>
    <w:p w:rsidR="001417B4" w:rsidRPr="001417B4" w:rsidRDefault="001417B4" w:rsidP="001417B4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Contact page</w:t>
      </w:r>
    </w:p>
    <w:p w:rsidR="007F21C3" w:rsidRPr="007F21C3" w:rsidRDefault="007F21C3">
      <w:pPr>
        <w:rPr>
          <w:sz w:val="20"/>
        </w:rPr>
      </w:pPr>
    </w:p>
    <w:p w:rsidR="00F202C1" w:rsidRDefault="00F202C1">
      <w:pPr>
        <w:rPr>
          <w:sz w:val="36"/>
        </w:rPr>
      </w:pPr>
    </w:p>
    <w:p w:rsidR="00F202C1" w:rsidRDefault="00F202C1">
      <w:pPr>
        <w:rPr>
          <w:sz w:val="36"/>
        </w:rPr>
      </w:pPr>
    </w:p>
    <w:p w:rsidR="00F727B1" w:rsidRDefault="00F727B1">
      <w:pPr>
        <w:rPr>
          <w:sz w:val="36"/>
        </w:rPr>
      </w:pPr>
    </w:p>
    <w:p w:rsidR="00F727B1" w:rsidRPr="00440362" w:rsidRDefault="00F727B1">
      <w:pPr>
        <w:rPr>
          <w:sz w:val="36"/>
        </w:rPr>
      </w:pPr>
    </w:p>
    <w:sectPr w:rsidR="00F727B1" w:rsidRPr="004403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01DD4"/>
    <w:multiLevelType w:val="hybridMultilevel"/>
    <w:tmpl w:val="F03A9B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362"/>
    <w:rsid w:val="001417B4"/>
    <w:rsid w:val="002970E9"/>
    <w:rsid w:val="002A0D80"/>
    <w:rsid w:val="002B310A"/>
    <w:rsid w:val="003B5AB5"/>
    <w:rsid w:val="003C7CD2"/>
    <w:rsid w:val="00412C7B"/>
    <w:rsid w:val="00440362"/>
    <w:rsid w:val="004C76E4"/>
    <w:rsid w:val="005C7C5B"/>
    <w:rsid w:val="005D11F3"/>
    <w:rsid w:val="0066053D"/>
    <w:rsid w:val="00793C09"/>
    <w:rsid w:val="007F21C3"/>
    <w:rsid w:val="00896C18"/>
    <w:rsid w:val="008A57ED"/>
    <w:rsid w:val="008E17C7"/>
    <w:rsid w:val="00DD1167"/>
    <w:rsid w:val="00E43F26"/>
    <w:rsid w:val="00F202C1"/>
    <w:rsid w:val="00F42709"/>
    <w:rsid w:val="00F727B1"/>
    <w:rsid w:val="00F8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68D3"/>
  <w15:chartTrackingRefBased/>
  <w15:docId w15:val="{593E9376-EE98-4038-A2B4-CDF24C98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800217821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570387D5-425E-44D1-B1D5-33504334ABCC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</Template>
  <TotalTime>1455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ANGELLICA BROWN</dc:creator>
  <cp:keywords/>
  <dc:description/>
  <cp:lastModifiedBy>AngelJoy-124</cp:lastModifiedBy>
  <cp:revision>15</cp:revision>
  <dcterms:created xsi:type="dcterms:W3CDTF">2016-01-07T01:26:00Z</dcterms:created>
  <dcterms:modified xsi:type="dcterms:W3CDTF">2016-01-08T23:15:00Z</dcterms:modified>
</cp:coreProperties>
</file>